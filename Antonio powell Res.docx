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EDE1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567ADD3D" wp14:editId="42865BAE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5D48C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4B0D6E0C" w14:textId="77777777" w:rsidTr="00AD0D32">
        <w:trPr>
          <w:trHeight w:val="2880"/>
        </w:trPr>
        <w:tc>
          <w:tcPr>
            <w:tcW w:w="2610" w:type="dxa"/>
            <w:gridSpan w:val="5"/>
          </w:tcPr>
          <w:p w14:paraId="0A7D9C45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3777F8FB" wp14:editId="7C1F13B3">
                  <wp:extent cx="1463040" cy="785812"/>
                  <wp:effectExtent l="0" t="0" r="3810" b="0"/>
                  <wp:docPr id="420037155" name="Graphic 6" descr="Fox eyes close-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 descr="Fox eyes close-u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0FE0BA24" w14:textId="6EAEA338" w:rsidR="00AD0D32" w:rsidRDefault="003276C3" w:rsidP="00AD0D32">
            <w:pPr>
              <w:pStyle w:val="Title"/>
              <w:spacing w:after="0"/>
            </w:pPr>
            <w:r>
              <w:t>Antonio powell</w:t>
            </w:r>
          </w:p>
          <w:p w14:paraId="3B51BDF6" w14:textId="0B2B5C5B" w:rsidR="00AD0D32" w:rsidRDefault="003276C3" w:rsidP="00526631">
            <w:pPr>
              <w:pStyle w:val="Subtitle"/>
            </w:pPr>
            <w:r>
              <w:t>Jacksonville, Fl</w:t>
            </w:r>
            <w:r w:rsidR="00AD0D32">
              <w:t xml:space="preserve"> | </w:t>
            </w:r>
            <w:r>
              <w:t>904-888-1919</w:t>
            </w:r>
            <w:proofErr w:type="gramStart"/>
            <w:r w:rsidRPr="003276C3">
              <w:t>https://github.com/s2720898/Seahawks-</w:t>
            </w:r>
            <w:r w:rsidR="00AD0D32">
              <w:t xml:space="preserve">  |</w:t>
            </w:r>
            <w:proofErr w:type="gramEnd"/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62D199C241D94BFDAE1F80FD7919457F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greatsiteaddress.com</w:t>
                </w:r>
              </w:sdtContent>
            </w:sdt>
          </w:p>
          <w:p w14:paraId="49F159C3" w14:textId="77777777" w:rsidR="00AD0D32" w:rsidRDefault="009E37C5" w:rsidP="00DE759B">
            <w:sdt>
              <w:sdtPr>
                <w:id w:val="1711302767"/>
                <w:placeholder>
                  <w:docPart w:val="61B0DC8C310749D5B8300F0B006D296A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07199334" w14:textId="77777777" w:rsidTr="00667329">
        <w:trPr>
          <w:trHeight w:val="900"/>
        </w:trPr>
        <w:tc>
          <w:tcPr>
            <w:tcW w:w="10080" w:type="dxa"/>
            <w:gridSpan w:val="8"/>
          </w:tcPr>
          <w:p w14:paraId="5D43A4E3" w14:textId="11E11B28" w:rsidR="00667329" w:rsidRPr="00667329" w:rsidRDefault="003276C3" w:rsidP="00667329">
            <w:pPr>
              <w:pStyle w:val="Heading1"/>
            </w:pPr>
            <w:r>
              <w:t>education</w:t>
            </w:r>
          </w:p>
        </w:tc>
      </w:tr>
      <w:tr w:rsidR="00667329" w14:paraId="53E988BA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02A19BF8" w14:textId="77777777" w:rsidR="00667329" w:rsidRDefault="003276C3" w:rsidP="003276C3">
            <w:pPr>
              <w:pStyle w:val="Heading3"/>
            </w:pPr>
            <w:r>
              <w:t>aug 2026</w:t>
            </w:r>
            <w:r w:rsidR="00667329">
              <w:t xml:space="preserve"> </w:t>
            </w:r>
          </w:p>
          <w:p w14:paraId="1B24781F" w14:textId="04623AD9" w:rsidR="003276C3" w:rsidRPr="005579C9" w:rsidRDefault="003276C3" w:rsidP="003276C3">
            <w:pPr>
              <w:pStyle w:val="Heading3"/>
            </w:pPr>
            <w:r>
              <w:t>DEC 2026</w:t>
            </w:r>
          </w:p>
        </w:tc>
        <w:tc>
          <w:tcPr>
            <w:tcW w:w="540" w:type="dxa"/>
            <w:gridSpan w:val="2"/>
          </w:tcPr>
          <w:p w14:paraId="6120F023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8B1691" wp14:editId="7BED778A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3132DB7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7A9555E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463CCB25" w14:textId="77777777" w:rsidR="00667329" w:rsidRPr="004823C2" w:rsidRDefault="009E37C5" w:rsidP="00667329">
            <w:pPr>
              <w:pStyle w:val="Heading2"/>
            </w:pPr>
            <w:sdt>
              <w:sdtPr>
                <w:id w:val="-1377394053"/>
                <w:placeholder>
                  <w:docPart w:val="E32E83A7A04447ADBB15874316C26CB5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088A689A98F04D3FAB43397067B61600"/>
              </w:placeholder>
              <w:temporary/>
              <w:showingPlcHdr/>
              <w15:appearance w15:val="hidden"/>
            </w:sdtPr>
            <w:sdtEndPr/>
            <w:sdtContent>
              <w:p w14:paraId="254A15AC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262E290C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368D4B21" w14:textId="77777777" w:rsidTr="00667329">
        <w:trPr>
          <w:trHeight w:val="900"/>
        </w:trPr>
        <w:tc>
          <w:tcPr>
            <w:tcW w:w="1260" w:type="dxa"/>
            <w:vMerge/>
          </w:tcPr>
          <w:p w14:paraId="412F1978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6F0D886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0AF74E8" w14:textId="77777777" w:rsidR="00667329" w:rsidRDefault="00667329" w:rsidP="009C2411"/>
        </w:tc>
        <w:tc>
          <w:tcPr>
            <w:tcW w:w="180" w:type="dxa"/>
          </w:tcPr>
          <w:p w14:paraId="0624B529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946A74F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1B5F57B8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65880B20" w14:textId="77777777" w:rsidR="00667329" w:rsidRDefault="009E37C5" w:rsidP="00667329">
            <w:pPr>
              <w:pStyle w:val="Heading3"/>
            </w:pPr>
            <w:sdt>
              <w:sdtPr>
                <w:id w:val="1948647176"/>
                <w:placeholder>
                  <w:docPart w:val="A39A68CE76DC4BCD8E1849E57FD132D5"/>
                </w:placeholder>
                <w:showingPlcHdr/>
                <w15:appearance w15:val="hidden"/>
              </w:sdtPr>
              <w:sdtEndPr/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2F1FB82C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00FD22E" wp14:editId="59FF2206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1795480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EE938E3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0438528E" w14:textId="1AF7030C" w:rsidR="00667329" w:rsidRPr="004823C2" w:rsidRDefault="003276C3" w:rsidP="00667329">
            <w:pPr>
              <w:pStyle w:val="Heading2"/>
            </w:pPr>
            <w:r>
              <w:t>CGS1060 INTRO TO COMPUTERS</w:t>
            </w:r>
          </w:p>
          <w:p w14:paraId="039C9384" w14:textId="7C54582A" w:rsidR="00667329" w:rsidRDefault="003276C3" w:rsidP="003276C3">
            <w:r>
              <w:t xml:space="preserve">Intermediate experience with Microsoft </w:t>
            </w:r>
            <w:r w:rsidR="00930222">
              <w:t>Word, Excel</w:t>
            </w:r>
            <w:r>
              <w:t xml:space="preserve">, Power Point </w:t>
            </w:r>
            <w:r w:rsidR="00930222">
              <w:t>and Access. Created edited</w:t>
            </w:r>
          </w:p>
          <w:p w14:paraId="15F2B6E6" w14:textId="5F4EA57B" w:rsidR="00930222" w:rsidRPr="005579C9" w:rsidRDefault="00930222" w:rsidP="003276C3">
            <w:r>
              <w:t xml:space="preserve">Formatted multiple Word document. Experienced using the internet to research a topic and   </w:t>
            </w:r>
          </w:p>
        </w:tc>
      </w:tr>
      <w:tr w:rsidR="00667329" w14:paraId="5082C84D" w14:textId="77777777" w:rsidTr="00667329">
        <w:trPr>
          <w:trHeight w:val="783"/>
        </w:trPr>
        <w:tc>
          <w:tcPr>
            <w:tcW w:w="1260" w:type="dxa"/>
            <w:vMerge/>
          </w:tcPr>
          <w:p w14:paraId="33B4F03B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3F70DEBA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81D507F" w14:textId="77777777" w:rsidR="00667329" w:rsidRDefault="00667329" w:rsidP="009C2411"/>
        </w:tc>
        <w:tc>
          <w:tcPr>
            <w:tcW w:w="180" w:type="dxa"/>
          </w:tcPr>
          <w:p w14:paraId="47A60A8D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7EFAB13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0D7E62D5" w14:textId="77777777" w:rsidTr="00AD0D32">
        <w:trPr>
          <w:trHeight w:val="720"/>
        </w:trPr>
        <w:tc>
          <w:tcPr>
            <w:tcW w:w="10080" w:type="dxa"/>
            <w:gridSpan w:val="8"/>
          </w:tcPr>
          <w:p w14:paraId="444B07FE" w14:textId="77777777" w:rsidR="00AD0D32" w:rsidRPr="00AD0D32" w:rsidRDefault="00AD0D32" w:rsidP="00AD0D32"/>
        </w:tc>
      </w:tr>
      <w:tr w:rsidR="00667329" w14:paraId="211AFC53" w14:textId="77777777" w:rsidTr="00AD0D32">
        <w:trPr>
          <w:trHeight w:val="907"/>
        </w:trPr>
        <w:tc>
          <w:tcPr>
            <w:tcW w:w="10080" w:type="dxa"/>
            <w:gridSpan w:val="8"/>
          </w:tcPr>
          <w:p w14:paraId="44A24AC3" w14:textId="3F0190A9" w:rsidR="00667329" w:rsidRPr="00667329" w:rsidRDefault="003276C3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r>
              <w:t>experience</w:t>
            </w:r>
          </w:p>
        </w:tc>
      </w:tr>
      <w:tr w:rsidR="00313CEB" w14:paraId="1EECDCFF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234EBBB2" w14:textId="77777777" w:rsidR="00313CEB" w:rsidRDefault="009E37C5" w:rsidP="00DE759B">
            <w:pPr>
              <w:pStyle w:val="Heading3"/>
            </w:pPr>
            <w:sdt>
              <w:sdtPr>
                <w:id w:val="-1306312564"/>
                <w:placeholder>
                  <w:docPart w:val="A880D1DAC6AB49AF8A42A973DDD66669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1E835057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BC92EED" wp14:editId="6019FF68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C3E5422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Ba+qJP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EADE7AF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609DE263" w14:textId="77777777" w:rsidR="00313CEB" w:rsidRPr="004823C2" w:rsidRDefault="009E37C5" w:rsidP="00667329">
            <w:pPr>
              <w:pStyle w:val="Heading2"/>
            </w:pPr>
            <w:sdt>
              <w:sdtPr>
                <w:id w:val="1594052295"/>
                <w:placeholder>
                  <w:docPart w:val="70FB872F42184C4191E0C7D8317F5F7D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2402EA8D" w14:textId="77777777" w:rsidR="00313CEB" w:rsidRPr="005579C9" w:rsidRDefault="009E37C5" w:rsidP="00457AA3">
            <w:sdt>
              <w:sdtPr>
                <w:id w:val="1971476172"/>
                <w:placeholder>
                  <w:docPart w:val="584ABF6A93C24C9AAEC04C68EBC3F59D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347FCCE7" w14:textId="77777777" w:rsidTr="00667329">
        <w:trPr>
          <w:trHeight w:val="783"/>
        </w:trPr>
        <w:tc>
          <w:tcPr>
            <w:tcW w:w="1260" w:type="dxa"/>
            <w:vMerge/>
          </w:tcPr>
          <w:p w14:paraId="7FE6D7D5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5F3053B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71C9634" w14:textId="77777777" w:rsidR="00313CEB" w:rsidRDefault="00313CEB" w:rsidP="009C2411"/>
        </w:tc>
        <w:tc>
          <w:tcPr>
            <w:tcW w:w="180" w:type="dxa"/>
          </w:tcPr>
          <w:p w14:paraId="4EBB26B3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CC88ABF" w14:textId="77777777" w:rsidR="00313CEB" w:rsidRPr="005579C9" w:rsidRDefault="00313CEB" w:rsidP="00DE759B"/>
        </w:tc>
      </w:tr>
      <w:tr w:rsidR="00313CEB" w14:paraId="2B147D34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25E49C27" w14:textId="77777777" w:rsidR="00313CEB" w:rsidRDefault="009E37C5" w:rsidP="00DE759B">
            <w:pPr>
              <w:pStyle w:val="Heading3"/>
            </w:pPr>
            <w:sdt>
              <w:sdtPr>
                <w:id w:val="-848092515"/>
                <w:placeholder>
                  <w:docPart w:val="BE4AFF622F8243CA94DF61FA5B20678E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4E473CAA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068134B" wp14:editId="13B90E46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C35DD70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DEF1DF3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795CC519" w14:textId="77777777" w:rsidR="00313CEB" w:rsidRPr="004823C2" w:rsidRDefault="009E37C5" w:rsidP="00DE759B">
            <w:pPr>
              <w:pStyle w:val="Heading2"/>
            </w:pPr>
            <w:sdt>
              <w:sdtPr>
                <w:id w:val="-1454782331"/>
                <w:placeholder>
                  <w:docPart w:val="BA03EE63CD8041E9B665516CFB84F44A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77023768" w14:textId="77777777" w:rsidR="00313CEB" w:rsidRPr="005579C9" w:rsidRDefault="009E37C5" w:rsidP="00DE759B">
            <w:sdt>
              <w:sdtPr>
                <w:id w:val="1960679839"/>
                <w:placeholder>
                  <w:docPart w:val="03000FB3B7504D168812531B10A85B42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148E0B10" w14:textId="77777777" w:rsidTr="00667329">
        <w:trPr>
          <w:trHeight w:val="783"/>
        </w:trPr>
        <w:tc>
          <w:tcPr>
            <w:tcW w:w="1260" w:type="dxa"/>
            <w:vMerge/>
          </w:tcPr>
          <w:p w14:paraId="4C14076F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376E1B78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620A4E3" w14:textId="77777777" w:rsidR="00313CEB" w:rsidRDefault="00313CEB" w:rsidP="009C2411"/>
        </w:tc>
        <w:tc>
          <w:tcPr>
            <w:tcW w:w="180" w:type="dxa"/>
          </w:tcPr>
          <w:p w14:paraId="7D624737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E53165F" w14:textId="77777777" w:rsidR="00313CEB" w:rsidRPr="005579C9" w:rsidRDefault="00313CEB" w:rsidP="00DE759B"/>
        </w:tc>
      </w:tr>
      <w:tr w:rsidR="00AD0D32" w:rsidRPr="00AD0D32" w14:paraId="6573AF18" w14:textId="77777777" w:rsidTr="00AD0D32">
        <w:trPr>
          <w:trHeight w:val="432"/>
        </w:trPr>
        <w:tc>
          <w:tcPr>
            <w:tcW w:w="10080" w:type="dxa"/>
            <w:gridSpan w:val="8"/>
          </w:tcPr>
          <w:p w14:paraId="284B2268" w14:textId="77777777" w:rsidR="00AD0D32" w:rsidRPr="00AD0D32" w:rsidRDefault="00AD0D32" w:rsidP="00AD0D32"/>
        </w:tc>
      </w:tr>
      <w:tr w:rsidR="006307EA" w14:paraId="4AF111E2" w14:textId="77777777" w:rsidTr="00AD0D32">
        <w:trPr>
          <w:trHeight w:val="907"/>
        </w:trPr>
        <w:tc>
          <w:tcPr>
            <w:tcW w:w="5040" w:type="dxa"/>
            <w:gridSpan w:val="6"/>
          </w:tcPr>
          <w:p w14:paraId="22111838" w14:textId="77777777" w:rsidR="006307EA" w:rsidRPr="005579C9" w:rsidRDefault="009E37C5" w:rsidP="00AD0D32">
            <w:pPr>
              <w:pStyle w:val="Heading1"/>
            </w:pPr>
            <w:sdt>
              <w:sdtPr>
                <w:id w:val="-1392877668"/>
                <w:placeholder>
                  <w:docPart w:val="5BFDDDA0CD6F4C5AB878177B1C99904F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04DAD06C" w14:textId="77777777" w:rsidR="006307EA" w:rsidRPr="005579C9" w:rsidRDefault="006307EA" w:rsidP="00AD0D32"/>
        </w:tc>
        <w:tc>
          <w:tcPr>
            <w:tcW w:w="4770" w:type="dxa"/>
          </w:tcPr>
          <w:p w14:paraId="597A7BED" w14:textId="77777777" w:rsidR="006307EA" w:rsidRPr="005579C9" w:rsidRDefault="009E37C5" w:rsidP="00AD0D32">
            <w:pPr>
              <w:pStyle w:val="Heading1"/>
            </w:pPr>
            <w:sdt>
              <w:sdtPr>
                <w:id w:val="926163282"/>
                <w:placeholder>
                  <w:docPart w:val="DD7DFAAAC9D3413CA9755A836F8EFE4B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24BEE205" w14:textId="77777777" w:rsidTr="006307EA">
        <w:trPr>
          <w:trHeight w:val="783"/>
        </w:trPr>
        <w:tc>
          <w:tcPr>
            <w:tcW w:w="5040" w:type="dxa"/>
            <w:gridSpan w:val="6"/>
          </w:tcPr>
          <w:p w14:paraId="1D47DC54" w14:textId="77777777" w:rsidR="006307EA" w:rsidRPr="00457AA3" w:rsidRDefault="009E37C5" w:rsidP="00457AA3">
            <w:pPr>
              <w:pStyle w:val="ListBullet"/>
            </w:pPr>
            <w:sdt>
              <w:sdtPr>
                <w:id w:val="-831601398"/>
                <w:placeholder>
                  <w:docPart w:val="81567073575A4434BB92F8DFB6C7E5A6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68DC3218" w14:textId="77777777" w:rsidR="006307EA" w:rsidRPr="00457AA3" w:rsidRDefault="009E37C5" w:rsidP="00457AA3">
            <w:pPr>
              <w:pStyle w:val="ListBullet"/>
            </w:pPr>
            <w:sdt>
              <w:sdtPr>
                <w:id w:val="470179503"/>
                <w:placeholder>
                  <w:docPart w:val="055921003D5B4FBC9F4F990EA44EA336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627AA9AB" w14:textId="77777777" w:rsidR="006307EA" w:rsidRPr="006E1507" w:rsidRDefault="009E37C5" w:rsidP="00DE759B">
            <w:pPr>
              <w:pStyle w:val="ListBullet"/>
            </w:pPr>
            <w:sdt>
              <w:sdtPr>
                <w:id w:val="-1690361358"/>
                <w:placeholder>
                  <w:docPart w:val="5058AA345F5D41AEA0F058EE5B6183DF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16CBF4FE" w14:textId="77777777" w:rsidR="006307EA" w:rsidRPr="005579C9" w:rsidRDefault="009E37C5" w:rsidP="00DE759B">
            <w:pPr>
              <w:pStyle w:val="ListBullet"/>
            </w:pPr>
            <w:sdt>
              <w:sdtPr>
                <w:id w:val="452449144"/>
                <w:placeholder>
                  <w:docPart w:val="EB3F0C6A5CCB4DB28986437678657957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29826F05" w14:textId="77777777" w:rsidR="006307EA" w:rsidRPr="006E1507" w:rsidRDefault="006307EA" w:rsidP="00DE759B"/>
        </w:tc>
        <w:tc>
          <w:tcPr>
            <w:tcW w:w="4770" w:type="dxa"/>
          </w:tcPr>
          <w:p w14:paraId="0BE9D5E1" w14:textId="77777777" w:rsidR="006307EA" w:rsidRPr="005579C9" w:rsidRDefault="009E37C5" w:rsidP="00DE759B">
            <w:sdt>
              <w:sdtPr>
                <w:id w:val="-1275313765"/>
                <w:placeholder>
                  <w:docPart w:val="240B6F0B3089415C9BAF735CD73C2370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49F1A605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20724" w14:textId="77777777" w:rsidR="009E37C5" w:rsidRDefault="009E37C5" w:rsidP="003D42E9">
      <w:r>
        <w:separator/>
      </w:r>
    </w:p>
  </w:endnote>
  <w:endnote w:type="continuationSeparator" w:id="0">
    <w:p w14:paraId="4414B4F4" w14:textId="77777777" w:rsidR="009E37C5" w:rsidRDefault="009E37C5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F033B" w14:textId="77777777" w:rsidR="009E37C5" w:rsidRDefault="009E37C5" w:rsidP="003D42E9">
      <w:r>
        <w:separator/>
      </w:r>
    </w:p>
  </w:footnote>
  <w:footnote w:type="continuationSeparator" w:id="0">
    <w:p w14:paraId="4AF55454" w14:textId="77777777" w:rsidR="009E37C5" w:rsidRDefault="009E37C5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C3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276C3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30222"/>
    <w:rsid w:val="00960AE6"/>
    <w:rsid w:val="009C2411"/>
    <w:rsid w:val="009E37C5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80B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2720898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D199C241D94BFDAE1F80FD79194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C63E9-2770-4F5B-B7B8-DB10B64A9BE0}"/>
      </w:docPartPr>
      <w:docPartBody>
        <w:p w:rsidR="00000000" w:rsidRDefault="006E5BCD">
          <w:pPr>
            <w:pStyle w:val="62D199C241D94BFDAE1F80FD7919457F"/>
          </w:pPr>
          <w:r>
            <w:t>greatsiteaddress.com</w:t>
          </w:r>
        </w:p>
      </w:docPartBody>
    </w:docPart>
    <w:docPart>
      <w:docPartPr>
        <w:name w:val="61B0DC8C310749D5B8300F0B006D2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03D25-BD05-4BF8-AAF2-0A1CDDAEFA50}"/>
      </w:docPartPr>
      <w:docPartBody>
        <w:p w:rsidR="00000000" w:rsidRDefault="006E5BCD">
          <w:pPr>
            <w:pStyle w:val="61B0DC8C310749D5B8300F0B006D296A"/>
          </w:pPr>
          <w:r w:rsidRPr="004140C2">
            <w:t xml:space="preserve">Licensed pharmacist with over 7 years of experience in retail and clinical pharmacy settings. Strong expertise in dispensing </w:t>
          </w:r>
          <w:r w:rsidRPr="004140C2">
            <w:t>medications, providing patient counseling, and collaborating with healthcare providers to optimize patient care.</w:t>
          </w:r>
        </w:p>
      </w:docPartBody>
    </w:docPart>
    <w:docPart>
      <w:docPartPr>
        <w:name w:val="E32E83A7A04447ADBB15874316C26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B5A66-63F2-49BA-AA0B-FABA86744589}"/>
      </w:docPartPr>
      <w:docPartBody>
        <w:p w:rsidR="00000000" w:rsidRDefault="006E5BCD">
          <w:pPr>
            <w:pStyle w:val="E32E83A7A04447ADBB15874316C26CB5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088A689A98F04D3FAB43397067B61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D98AA-7274-4E43-9236-DA23BEB3D604}"/>
      </w:docPartPr>
      <w:docPartBody>
        <w:p w:rsidR="00925591" w:rsidRDefault="006E5BCD" w:rsidP="00DE759B">
          <w:r w:rsidRPr="004823C2">
            <w:t xml:space="preserve">Dispense medications accurately and efficiently, ensuring </w:t>
          </w:r>
          <w:r w:rsidRPr="004823C2">
            <w:t>compliance with state and federal laws</w:t>
          </w:r>
          <w:r>
            <w:t>.</w:t>
          </w:r>
        </w:p>
        <w:p w:rsidR="00000000" w:rsidRDefault="006E5BCD">
          <w:pPr>
            <w:pStyle w:val="088A689A98F04D3FAB43397067B61600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A39A68CE76DC4BCD8E1849E57FD13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5A448-A342-4149-A49E-44AE3510D15D}"/>
      </w:docPartPr>
      <w:docPartBody>
        <w:p w:rsidR="00000000" w:rsidRDefault="006E5BCD">
          <w:pPr>
            <w:pStyle w:val="A39A68CE76DC4BCD8E1849E57FD132D5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A880D1DAC6AB49AF8A42A973DDD66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2224F-9846-4329-BC37-2F1FAF9480CA}"/>
      </w:docPartPr>
      <w:docPartBody>
        <w:p w:rsidR="00000000" w:rsidRDefault="006E5BCD">
          <w:pPr>
            <w:pStyle w:val="A880D1DAC6AB49AF8A42A973DDD66669"/>
          </w:pPr>
          <w:r w:rsidRPr="007F32D9">
            <w:t>June 20XX</w:t>
          </w:r>
        </w:p>
      </w:docPartBody>
    </w:docPart>
    <w:docPart>
      <w:docPartPr>
        <w:name w:val="70FB872F42184C4191E0C7D8317F5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1890-7735-49B4-B7E1-12B331D25F0E}"/>
      </w:docPartPr>
      <w:docPartBody>
        <w:p w:rsidR="00000000" w:rsidRDefault="006E5BCD">
          <w:pPr>
            <w:pStyle w:val="70FB872F42184C4191E0C7D8317F5F7D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584ABF6A93C24C9AAEC04C68EBC3F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72A45-4155-4F67-8D36-0EF6B0513006}"/>
      </w:docPartPr>
      <w:docPartBody>
        <w:p w:rsidR="00000000" w:rsidRDefault="006E5BCD">
          <w:pPr>
            <w:pStyle w:val="584ABF6A93C24C9AAEC04C68EBC3F59D"/>
          </w:pPr>
          <w:r>
            <w:t>R</w:t>
          </w:r>
          <w:r w:rsidRPr="00FE792D">
            <w:t xml:space="preserve">eceived the Dean's List award for maintaining a </w:t>
          </w:r>
          <w:r w:rsidRPr="00FE792D">
            <w:t>high</w:t>
          </w:r>
          <w:r>
            <w:t xml:space="preserve"> </w:t>
          </w:r>
          <w:r w:rsidRPr="00FE792D">
            <w:t>grade</w:t>
          </w:r>
          <w:r w:rsidRPr="00FE792D">
            <w:t xml:space="preserve"> point average and academic excellence.</w:t>
          </w:r>
        </w:p>
      </w:docPartBody>
    </w:docPart>
    <w:docPart>
      <w:docPartPr>
        <w:name w:val="BE4AFF622F8243CA94DF61FA5B206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7796A-969D-42C8-8AD8-4A1BF88A288D}"/>
      </w:docPartPr>
      <w:docPartBody>
        <w:p w:rsidR="00000000" w:rsidRDefault="006E5BCD">
          <w:pPr>
            <w:pStyle w:val="BE4AFF622F8243CA94DF61FA5B20678E"/>
          </w:pPr>
          <w:r w:rsidRPr="007F32D9">
            <w:t>May 20XX</w:t>
          </w:r>
        </w:p>
      </w:docPartBody>
    </w:docPart>
    <w:docPart>
      <w:docPartPr>
        <w:name w:val="BA03EE63CD8041E9B665516CFB84F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EA9AE-FE8E-4AD9-9127-4D396EB1AE27}"/>
      </w:docPartPr>
      <w:docPartBody>
        <w:p w:rsidR="00000000" w:rsidRDefault="006E5BCD">
          <w:pPr>
            <w:pStyle w:val="BA03EE63CD8041E9B665516CFB84F44A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03000FB3B7504D168812531B10A85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F747A-46CC-4610-ACF7-93B58B1DAAEA}"/>
      </w:docPartPr>
      <w:docPartBody>
        <w:p w:rsidR="00000000" w:rsidRDefault="006E5BCD">
          <w:pPr>
            <w:pStyle w:val="03000FB3B7504D168812531B10A85B42"/>
          </w:pPr>
          <w:r>
            <w:t xml:space="preserve">The student was recognized as the Most Outstanding Pharmacy Student of the </w:t>
          </w:r>
          <w:r>
            <w:t>Year.</w:t>
          </w:r>
        </w:p>
      </w:docPartBody>
    </w:docPart>
    <w:docPart>
      <w:docPartPr>
        <w:name w:val="5BFDDDA0CD6F4C5AB878177B1C999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F7032-8F5B-4771-BC78-74961BC2AE2F}"/>
      </w:docPartPr>
      <w:docPartBody>
        <w:p w:rsidR="00000000" w:rsidRDefault="006E5BCD">
          <w:pPr>
            <w:pStyle w:val="5BFDDDA0CD6F4C5AB878177B1C99904F"/>
          </w:pPr>
          <w:r w:rsidRPr="00CF1A49">
            <w:t>Skills</w:t>
          </w:r>
        </w:p>
      </w:docPartBody>
    </w:docPart>
    <w:docPart>
      <w:docPartPr>
        <w:name w:val="DD7DFAAAC9D3413CA9755A836F8EF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051E7-D34A-4E9D-A768-F5165061FCD3}"/>
      </w:docPartPr>
      <w:docPartBody>
        <w:p w:rsidR="00000000" w:rsidRDefault="006E5BCD">
          <w:pPr>
            <w:pStyle w:val="DD7DFAAAC9D3413CA9755A836F8EFE4B"/>
          </w:pPr>
          <w:r>
            <w:t>Activities</w:t>
          </w:r>
        </w:p>
      </w:docPartBody>
    </w:docPart>
    <w:docPart>
      <w:docPartPr>
        <w:name w:val="81567073575A4434BB92F8DFB6C7E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00CC5-BB75-4437-AAE1-5BB68A754602}"/>
      </w:docPartPr>
      <w:docPartBody>
        <w:p w:rsidR="00000000" w:rsidRDefault="006E5BCD">
          <w:pPr>
            <w:pStyle w:val="81567073575A4434BB92F8DFB6C7E5A6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055921003D5B4FBC9F4F990EA44EA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D7727-D116-421B-AE5E-352B54E53CD8}"/>
      </w:docPartPr>
      <w:docPartBody>
        <w:p w:rsidR="00000000" w:rsidRDefault="006E5BCD">
          <w:pPr>
            <w:pStyle w:val="055921003D5B4FBC9F4F990EA44EA336"/>
          </w:pPr>
          <w:r w:rsidRPr="00457AA3">
            <w:t>Excellent communication skills, both verbal and written</w:t>
          </w:r>
        </w:p>
      </w:docPartBody>
    </w:docPart>
    <w:docPart>
      <w:docPartPr>
        <w:name w:val="5058AA345F5D41AEA0F058EE5B618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C2040-46B5-429C-ADA7-D9CB90285E4B}"/>
      </w:docPartPr>
      <w:docPartBody>
        <w:p w:rsidR="00000000" w:rsidRDefault="006E5BCD">
          <w:pPr>
            <w:pStyle w:val="5058AA345F5D41AEA0F058EE5B6183DF"/>
          </w:pPr>
          <w:r w:rsidRPr="00FA479E">
            <w:t xml:space="preserve">Attention to detail and accuracy in medication dispensing and </w:t>
          </w:r>
          <w:r w:rsidRPr="00FA479E">
            <w:t>record-keeping</w:t>
          </w:r>
        </w:p>
      </w:docPartBody>
    </w:docPart>
    <w:docPart>
      <w:docPartPr>
        <w:name w:val="EB3F0C6A5CCB4DB28986437678657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AFDF3-E161-42C4-83F3-44AF21687D15}"/>
      </w:docPartPr>
      <w:docPartBody>
        <w:p w:rsidR="00000000" w:rsidRDefault="006E5BCD">
          <w:pPr>
            <w:pStyle w:val="EB3F0C6A5CCB4DB28986437678657957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240B6F0B3089415C9BAF735CD73C2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07FCE-0104-49D8-83F9-D7275D912E27}"/>
      </w:docPartPr>
      <w:docPartBody>
        <w:p w:rsidR="00000000" w:rsidRDefault="006E5BCD">
          <w:pPr>
            <w:pStyle w:val="240B6F0B3089415C9BAF735CD73C2370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CD"/>
    <w:rsid w:val="006E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40477D69A04FD6A034BFCAF3D65FBA">
    <w:name w:val="2840477D69A04FD6A034BFCAF3D65FBA"/>
  </w:style>
  <w:style w:type="paragraph" w:customStyle="1" w:styleId="58EB2353D61B4F8588573378FDD353BE">
    <w:name w:val="58EB2353D61B4F8588573378FDD353BE"/>
  </w:style>
  <w:style w:type="paragraph" w:customStyle="1" w:styleId="C3EBECF395674FCABA451F32958C9A08">
    <w:name w:val="C3EBECF395674FCABA451F32958C9A08"/>
  </w:style>
  <w:style w:type="paragraph" w:customStyle="1" w:styleId="0A18B8510775486EAB747CCEA167855B">
    <w:name w:val="0A18B8510775486EAB747CCEA167855B"/>
  </w:style>
  <w:style w:type="paragraph" w:customStyle="1" w:styleId="62D199C241D94BFDAE1F80FD7919457F">
    <w:name w:val="62D199C241D94BFDAE1F80FD7919457F"/>
  </w:style>
  <w:style w:type="paragraph" w:customStyle="1" w:styleId="61B0DC8C310749D5B8300F0B006D296A">
    <w:name w:val="61B0DC8C310749D5B8300F0B006D296A"/>
  </w:style>
  <w:style w:type="paragraph" w:customStyle="1" w:styleId="1EF58E72AE0D411EB00077EDAFAA2C90">
    <w:name w:val="1EF58E72AE0D411EB00077EDAFAA2C90"/>
  </w:style>
  <w:style w:type="paragraph" w:customStyle="1" w:styleId="9951B3FF43F849D4A0C57F7C107AB6F8">
    <w:name w:val="9951B3FF43F849D4A0C57F7C107AB6F8"/>
  </w:style>
  <w:style w:type="paragraph" w:customStyle="1" w:styleId="E32E83A7A04447ADBB15874316C26CB5">
    <w:name w:val="E32E83A7A04447ADBB15874316C26CB5"/>
  </w:style>
  <w:style w:type="paragraph" w:customStyle="1" w:styleId="088A689A98F04D3FAB43397067B61600">
    <w:name w:val="088A689A98F04D3FAB43397067B61600"/>
  </w:style>
  <w:style w:type="paragraph" w:customStyle="1" w:styleId="A39A68CE76DC4BCD8E1849E57FD132D5">
    <w:name w:val="A39A68CE76DC4BCD8E1849E57FD132D5"/>
  </w:style>
  <w:style w:type="paragraph" w:customStyle="1" w:styleId="A32872E409FC4E16BFF8FAC8086345FF">
    <w:name w:val="A32872E409FC4E16BFF8FAC8086345FF"/>
  </w:style>
  <w:style w:type="paragraph" w:customStyle="1" w:styleId="62AE47FED78747D4985A4B6A7DD41763">
    <w:name w:val="62AE47FED78747D4985A4B6A7DD41763"/>
  </w:style>
  <w:style w:type="paragraph" w:customStyle="1" w:styleId="0DBF7BD188E94D40AA4FB9C1CC8CCB98">
    <w:name w:val="0DBF7BD188E94D40AA4FB9C1CC8CCB98"/>
  </w:style>
  <w:style w:type="paragraph" w:customStyle="1" w:styleId="A880D1DAC6AB49AF8A42A973DDD66669">
    <w:name w:val="A880D1DAC6AB49AF8A42A973DDD66669"/>
  </w:style>
  <w:style w:type="paragraph" w:customStyle="1" w:styleId="70FB872F42184C4191E0C7D8317F5F7D">
    <w:name w:val="70FB872F42184C4191E0C7D8317F5F7D"/>
  </w:style>
  <w:style w:type="paragraph" w:customStyle="1" w:styleId="584ABF6A93C24C9AAEC04C68EBC3F59D">
    <w:name w:val="584ABF6A93C24C9AAEC04C68EBC3F59D"/>
  </w:style>
  <w:style w:type="paragraph" w:customStyle="1" w:styleId="BE4AFF622F8243CA94DF61FA5B20678E">
    <w:name w:val="BE4AFF622F8243CA94DF61FA5B20678E"/>
  </w:style>
  <w:style w:type="paragraph" w:customStyle="1" w:styleId="BA03EE63CD8041E9B665516CFB84F44A">
    <w:name w:val="BA03EE63CD8041E9B665516CFB84F44A"/>
  </w:style>
  <w:style w:type="paragraph" w:customStyle="1" w:styleId="03000FB3B7504D168812531B10A85B42">
    <w:name w:val="03000FB3B7504D168812531B10A85B42"/>
  </w:style>
  <w:style w:type="paragraph" w:customStyle="1" w:styleId="5BFDDDA0CD6F4C5AB878177B1C99904F">
    <w:name w:val="5BFDDDA0CD6F4C5AB878177B1C99904F"/>
  </w:style>
  <w:style w:type="paragraph" w:customStyle="1" w:styleId="DD7DFAAAC9D3413CA9755A836F8EFE4B">
    <w:name w:val="DD7DFAAAC9D3413CA9755A836F8EFE4B"/>
  </w:style>
  <w:style w:type="paragraph" w:customStyle="1" w:styleId="81567073575A4434BB92F8DFB6C7E5A6">
    <w:name w:val="81567073575A4434BB92F8DFB6C7E5A6"/>
  </w:style>
  <w:style w:type="paragraph" w:customStyle="1" w:styleId="055921003D5B4FBC9F4F990EA44EA336">
    <w:name w:val="055921003D5B4FBC9F4F990EA44EA336"/>
  </w:style>
  <w:style w:type="paragraph" w:customStyle="1" w:styleId="5058AA345F5D41AEA0F058EE5B6183DF">
    <w:name w:val="5058AA345F5D41AEA0F058EE5B6183DF"/>
  </w:style>
  <w:style w:type="paragraph" w:customStyle="1" w:styleId="EB3F0C6A5CCB4DB28986437678657957">
    <w:name w:val="EB3F0C6A5CCB4DB28986437678657957"/>
  </w:style>
  <w:style w:type="paragraph" w:customStyle="1" w:styleId="240B6F0B3089415C9BAF735CD73C2370">
    <w:name w:val="240B6F0B3089415C9BAF735CD73C23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2026-09-28T17:29:00Z</dcterms:created>
  <dcterms:modified xsi:type="dcterms:W3CDTF">2026-09-28T17:50:00Z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